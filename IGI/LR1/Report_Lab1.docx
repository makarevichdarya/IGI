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CF06E" w14:textId="11FFF428" w:rsidR="002E7BB2" w:rsidRDefault="007F3AC3">
      <w:pPr>
        <w:pStyle w:val="Standard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Отчёт по лабораторной работе №1 по дисциплине </w:t>
      </w:r>
      <w:r w:rsidR="00F5438A">
        <w:rPr>
          <w:rFonts w:ascii="Times New Roman" w:hAnsi="Times New Roman"/>
          <w:b/>
          <w:bCs/>
          <w:sz w:val="28"/>
          <w:szCs w:val="28"/>
          <w:lang w:val="ru-RU"/>
        </w:rPr>
        <w:t>И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збранные главы информатики.</w:t>
      </w:r>
    </w:p>
    <w:p w14:paraId="710052EC" w14:textId="77777777" w:rsidR="002E7BB2" w:rsidRDefault="007F3AC3">
      <w:pPr>
        <w:pStyle w:val="Standard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Макаревич Дарьи, гр. 253505.</w:t>
      </w:r>
    </w:p>
    <w:p w14:paraId="347A29F5" w14:textId="77777777" w:rsidR="002E7BB2" w:rsidRDefault="002E7BB2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4DA86283" w14:textId="77777777" w:rsidR="002E7BB2" w:rsidRPr="00CB41A3" w:rsidRDefault="007F3AC3">
      <w:pPr>
        <w:pStyle w:val="Standard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Задание 1. Установить </w:t>
      </w:r>
      <w:r>
        <w:rPr>
          <w:rFonts w:ascii="Times New Roman" w:hAnsi="Times New Roman"/>
          <w:sz w:val="28"/>
          <w:szCs w:val="28"/>
        </w:rPr>
        <w:t>Git</w:t>
      </w:r>
      <w:r>
        <w:rPr>
          <w:rFonts w:ascii="Times New Roman" w:hAnsi="Times New Roman"/>
          <w:sz w:val="28"/>
          <w:szCs w:val="28"/>
          <w:lang w:val="ru-RU"/>
        </w:rPr>
        <w:t xml:space="preserve"> и выполнить базовую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насройку</w:t>
      </w:r>
      <w:proofErr w:type="spellEnd"/>
    </w:p>
    <w:p w14:paraId="4FD81282" w14:textId="77777777" w:rsidR="002E7BB2" w:rsidRDefault="002E7BB2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2F4AD3AE" w14:textId="77777777" w:rsidR="002E7BB2" w:rsidRDefault="007F3AC3">
      <w:pPr>
        <w:pStyle w:val="Standard"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4140E7A" wp14:editId="607C14F1">
            <wp:extent cx="4770534" cy="327684"/>
            <wp:effectExtent l="0" t="0" r="0" b="0"/>
            <wp:docPr id="1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 t="30646"/>
                    <a:stretch>
                      <a:fillRect/>
                    </a:stretch>
                  </pic:blipFill>
                  <pic:spPr>
                    <a:xfrm>
                      <a:off x="0" y="0"/>
                      <a:ext cx="4770534" cy="3276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4A77481" w14:textId="77777777" w:rsidR="002E7BB2" w:rsidRDefault="002E7BB2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072D5ED8" w14:textId="77777777" w:rsidR="002E7BB2" w:rsidRDefault="007F3AC3">
      <w:pPr>
        <w:pStyle w:val="Standard"/>
        <w:jc w:val="center"/>
      </w:pPr>
      <w:r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133C4B5A" wp14:editId="0B238175">
            <wp:extent cx="2690091" cy="388656"/>
            <wp:effectExtent l="0" t="0" r="0" b="0"/>
            <wp:docPr id="2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0091" cy="3886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29C401C" w14:textId="77777777" w:rsidR="002E7BB2" w:rsidRDefault="002E7BB2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6F54627D" w14:textId="77777777" w:rsidR="002E7BB2" w:rsidRDefault="007F3AC3">
      <w:pPr>
        <w:pStyle w:val="Standard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Задание 2. Создать структуру папок (использовать командную </w:t>
      </w:r>
      <w:r>
        <w:rPr>
          <w:rFonts w:ascii="Times New Roman" w:hAnsi="Times New Roman"/>
          <w:sz w:val="28"/>
          <w:szCs w:val="28"/>
          <w:lang w:val="ru-RU"/>
        </w:rPr>
        <w:t xml:space="preserve">строку) и поместить в репозиторий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Git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на своем локальном компьютере:</w:t>
      </w:r>
    </w:p>
    <w:p w14:paraId="13533A0B" w14:textId="77777777" w:rsidR="002E7BB2" w:rsidRDefault="007F3AC3">
      <w:pPr>
        <w:pStyle w:val="Standard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</w:p>
    <w:p w14:paraId="7AE6695F" w14:textId="77777777" w:rsidR="002E7BB2" w:rsidRDefault="007F3AC3">
      <w:pPr>
        <w:pStyle w:val="Standard"/>
        <w:jc w:val="center"/>
      </w:pPr>
      <w:r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6C2A1D19" wp14:editId="26AB3FBF">
            <wp:extent cx="4776834" cy="1840257"/>
            <wp:effectExtent l="0" t="0" r="4716" b="7593"/>
            <wp:docPr id="3" name="Рисунок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6834" cy="18402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465563F" w14:textId="77777777" w:rsidR="002E7BB2" w:rsidRDefault="002E7BB2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6EAAAF16" w14:textId="77777777" w:rsidR="002E7BB2" w:rsidRDefault="007F3AC3">
      <w:pPr>
        <w:pStyle w:val="Standard"/>
        <w:jc w:val="center"/>
      </w:pPr>
      <w:r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12B93903" wp14:editId="66CCEB86">
            <wp:extent cx="3577873" cy="1810566"/>
            <wp:effectExtent l="0" t="0" r="3527" b="0"/>
            <wp:docPr id="4" name="Рисунок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7873" cy="181056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0BD71B" w14:textId="77777777" w:rsidR="002E7BB2" w:rsidRDefault="002E7BB2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5247E0E1" w14:textId="77777777" w:rsidR="002E7BB2" w:rsidRDefault="007F3AC3">
      <w:pPr>
        <w:pStyle w:val="Standard"/>
        <w:jc w:val="center"/>
      </w:pPr>
      <w:r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5E745FCD" wp14:editId="318C196F">
            <wp:extent cx="5460531" cy="329174"/>
            <wp:effectExtent l="0" t="0" r="6819" b="0"/>
            <wp:docPr id="5" name="Рисунок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0531" cy="3291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A8AE8D0" w14:textId="77777777" w:rsidR="002E7BB2" w:rsidRDefault="002E7BB2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2E123B92" w14:textId="77777777" w:rsidR="002E7BB2" w:rsidRDefault="007F3AC3">
      <w:pPr>
        <w:pStyle w:val="Standard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Задание 3. Создать репозиторий внутри папки LR1 с помощью клонирования проекта с сайта github.com</w:t>
      </w:r>
    </w:p>
    <w:p w14:paraId="0C8418DF" w14:textId="77777777" w:rsidR="002E7BB2" w:rsidRDefault="002E7BB2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42BAEBC4" w14:textId="77777777" w:rsidR="002E7BB2" w:rsidRDefault="007F3AC3">
      <w:pPr>
        <w:pStyle w:val="Standard"/>
        <w:jc w:val="center"/>
      </w:pPr>
      <w:r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66B8889F" wp14:editId="505E18AC">
            <wp:extent cx="6120134" cy="605159"/>
            <wp:effectExtent l="0" t="0" r="0" b="4441"/>
            <wp:docPr id="6" name="Рисунок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6051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7F3A65B" w14:textId="77777777" w:rsidR="002E7BB2" w:rsidRDefault="002E7BB2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7941B6F7" w14:textId="77777777" w:rsidR="002E7BB2" w:rsidRDefault="007F3AC3">
      <w:pPr>
        <w:pStyle w:val="Standard"/>
        <w:jc w:val="center"/>
      </w:pPr>
      <w:r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4E56151" wp14:editId="2ED32A4E">
            <wp:extent cx="4054998" cy="1021375"/>
            <wp:effectExtent l="0" t="0" r="2652" b="7325"/>
            <wp:docPr id="7" name="Рисунок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4998" cy="10213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150DA0" w14:textId="77777777" w:rsidR="002E7BB2" w:rsidRDefault="002E7BB2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67B8A28B" w14:textId="77777777" w:rsidR="002E7BB2" w:rsidRDefault="007F3AC3">
      <w:pPr>
        <w:pStyle w:val="Standard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Задание 4.</w:t>
      </w:r>
    </w:p>
    <w:p w14:paraId="31408C28" w14:textId="77777777" w:rsidR="002E7BB2" w:rsidRDefault="007F3AC3">
      <w:pPr>
        <w:pStyle w:val="Standard"/>
        <w:numPr>
          <w:ilvl w:val="0"/>
          <w:numId w:val="1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Сделайте индексацию нескольких файлов в вашем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Git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-репозитории (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git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add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…),</w:t>
      </w:r>
    </w:p>
    <w:p w14:paraId="144DB652" w14:textId="77777777" w:rsidR="002E7BB2" w:rsidRDefault="002E7BB2">
      <w:pPr>
        <w:pStyle w:val="Standard"/>
        <w:ind w:left="720"/>
        <w:rPr>
          <w:rFonts w:ascii="Times New Roman" w:hAnsi="Times New Roman"/>
          <w:sz w:val="28"/>
          <w:szCs w:val="28"/>
          <w:lang w:val="ru-RU"/>
        </w:rPr>
      </w:pPr>
    </w:p>
    <w:p w14:paraId="04582ED3" w14:textId="77777777" w:rsidR="002E7BB2" w:rsidRDefault="007F3AC3">
      <w:pPr>
        <w:pStyle w:val="Standard"/>
        <w:jc w:val="center"/>
      </w:pPr>
      <w:r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760ACFEB" wp14:editId="17D7658E">
            <wp:extent cx="6120134" cy="310511"/>
            <wp:effectExtent l="0" t="0" r="0" b="0"/>
            <wp:docPr id="8" name="Рисунок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105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6090F9F" w14:textId="77777777" w:rsidR="002E7BB2" w:rsidRDefault="002E7BB2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64A91EBA" w14:textId="77777777" w:rsidR="002E7BB2" w:rsidRDefault="007F3AC3">
      <w:pPr>
        <w:pStyle w:val="Standard"/>
        <w:numPr>
          <w:ilvl w:val="0"/>
          <w:numId w:val="1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Внесите изменения в файлы</w:t>
      </w:r>
    </w:p>
    <w:p w14:paraId="470CA8DA" w14:textId="77777777" w:rsidR="002E7BB2" w:rsidRDefault="002E7BB2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4BB68085" w14:textId="77777777" w:rsidR="002E7BB2" w:rsidRDefault="007F3AC3">
      <w:pPr>
        <w:pStyle w:val="Standard"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D5FC3BD" wp14:editId="1DE50A9F">
            <wp:extent cx="6120134" cy="375288"/>
            <wp:effectExtent l="0" t="0" r="0" b="5712"/>
            <wp:docPr id="9" name="Рисунок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7528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36D598A" w14:textId="77777777" w:rsidR="002E7BB2" w:rsidRDefault="007F3AC3">
      <w:pPr>
        <w:pStyle w:val="Standard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</w:p>
    <w:p w14:paraId="0510DA34" w14:textId="77777777" w:rsidR="002E7BB2" w:rsidRDefault="007F3AC3">
      <w:pPr>
        <w:pStyle w:val="Standard"/>
        <w:numPr>
          <w:ilvl w:val="0"/>
          <w:numId w:val="1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Выполните коммиты к проиндексированным файлам</w:t>
      </w:r>
    </w:p>
    <w:p w14:paraId="61653CE3" w14:textId="77777777" w:rsidR="00F5438A" w:rsidRDefault="00F5438A">
      <w:pPr>
        <w:pStyle w:val="Standard"/>
        <w:jc w:val="center"/>
        <w:rPr>
          <w:rFonts w:ascii="Times New Roman" w:hAnsi="Times New Roman"/>
          <w:noProof/>
          <w:sz w:val="28"/>
          <w:szCs w:val="28"/>
          <w:lang w:val="ru-RU"/>
        </w:rPr>
      </w:pPr>
    </w:p>
    <w:p w14:paraId="0DCF936D" w14:textId="0CEFAA4E" w:rsidR="002E7BB2" w:rsidRDefault="007F3AC3">
      <w:pPr>
        <w:pStyle w:val="Standard"/>
        <w:jc w:val="center"/>
      </w:pPr>
      <w:r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76D52AE2" wp14:editId="0D0ED435">
            <wp:extent cx="6120114" cy="474980"/>
            <wp:effectExtent l="0" t="0" r="0" b="1270"/>
            <wp:docPr id="10" name="Рисунок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3361"/>
                    <a:stretch/>
                  </pic:blipFill>
                  <pic:spPr bwMode="auto">
                    <a:xfrm>
                      <a:off x="0" y="0"/>
                      <a:ext cx="6120134" cy="47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77CF5" w14:textId="77777777" w:rsidR="002E7BB2" w:rsidRDefault="002E7BB2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0A61C455" w14:textId="77777777" w:rsidR="002E7BB2" w:rsidRDefault="007F3AC3">
      <w:pPr>
        <w:pStyle w:val="Standard"/>
        <w:numPr>
          <w:ilvl w:val="0"/>
          <w:numId w:val="1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Добавьте и удалите файлы (один и группу файлов с определенным расширением)</w:t>
      </w:r>
    </w:p>
    <w:p w14:paraId="63B5B822" w14:textId="77777777" w:rsidR="002E7BB2" w:rsidRDefault="002E7BB2">
      <w:pPr>
        <w:pStyle w:val="Standard"/>
        <w:ind w:left="360"/>
        <w:rPr>
          <w:rFonts w:ascii="Times New Roman" w:hAnsi="Times New Roman"/>
          <w:sz w:val="28"/>
          <w:szCs w:val="28"/>
          <w:lang w:val="ru-RU"/>
        </w:rPr>
      </w:pPr>
    </w:p>
    <w:p w14:paraId="4D65E697" w14:textId="77777777" w:rsidR="002E7BB2" w:rsidRDefault="007F3AC3">
      <w:pPr>
        <w:pStyle w:val="Standard"/>
        <w:jc w:val="center"/>
      </w:pPr>
      <w:r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7234105C" wp14:editId="52649654">
            <wp:extent cx="5776456" cy="335310"/>
            <wp:effectExtent l="0" t="0" r="0" b="7590"/>
            <wp:docPr id="11" name="Рисунок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6456" cy="3353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94BFA75" w14:textId="77777777" w:rsidR="002E7BB2" w:rsidRDefault="007F3AC3">
      <w:pPr>
        <w:pStyle w:val="Standard"/>
        <w:jc w:val="center"/>
      </w:pPr>
      <w:r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77E7E68F" wp14:editId="1684F82F">
            <wp:extent cx="5761222" cy="304824"/>
            <wp:effectExtent l="0" t="0" r="0" b="0"/>
            <wp:docPr id="12" name="Рисунок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222" cy="3048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2D43EE8" w14:textId="77777777" w:rsidR="002E7BB2" w:rsidRDefault="002E7BB2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337E3368" w14:textId="77777777" w:rsidR="002E7BB2" w:rsidRDefault="007F3AC3">
      <w:pPr>
        <w:pStyle w:val="Standard"/>
        <w:jc w:val="center"/>
      </w:pPr>
      <w:r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0631DCD9" wp14:editId="41F22608">
            <wp:extent cx="5753596" cy="464862"/>
            <wp:effectExtent l="0" t="0" r="0" b="0"/>
            <wp:docPr id="13" name="Рисунок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596" cy="4648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B86F08E" w14:textId="77777777" w:rsidR="002E7BB2" w:rsidRDefault="002E7BB2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52C72DE8" w14:textId="77777777" w:rsidR="002E7BB2" w:rsidRDefault="007F3AC3">
      <w:pPr>
        <w:pStyle w:val="Standard"/>
        <w:numPr>
          <w:ilvl w:val="0"/>
          <w:numId w:val="1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Переименуйте файлы</w:t>
      </w:r>
    </w:p>
    <w:p w14:paraId="3E391192" w14:textId="77777777" w:rsidR="002E7BB2" w:rsidRDefault="002E7BB2">
      <w:pPr>
        <w:pStyle w:val="Standard"/>
        <w:ind w:left="720"/>
        <w:rPr>
          <w:rFonts w:ascii="Times New Roman" w:hAnsi="Times New Roman"/>
          <w:sz w:val="28"/>
          <w:szCs w:val="28"/>
          <w:lang w:val="ru-RU"/>
        </w:rPr>
      </w:pPr>
    </w:p>
    <w:p w14:paraId="2E63E448" w14:textId="77777777" w:rsidR="002E7BB2" w:rsidRDefault="007F3AC3">
      <w:pPr>
        <w:pStyle w:val="Standard"/>
        <w:jc w:val="center"/>
      </w:pPr>
      <w:r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01A9D967" wp14:editId="6C05E562">
            <wp:extent cx="5776456" cy="388656"/>
            <wp:effectExtent l="0" t="0" r="0" b="0"/>
            <wp:docPr id="14" name="Рисунок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6456" cy="3886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9397A9E" w14:textId="77777777" w:rsidR="002E7BB2" w:rsidRDefault="002E7BB2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3D21DEC8" w14:textId="77777777" w:rsidR="002E7BB2" w:rsidRDefault="007F3AC3">
      <w:pPr>
        <w:pStyle w:val="Standard"/>
        <w:jc w:val="center"/>
      </w:pPr>
      <w:r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393DDDCF" wp14:editId="1573214C">
            <wp:extent cx="5753596" cy="457236"/>
            <wp:effectExtent l="0" t="0" r="0" b="0"/>
            <wp:docPr id="15" name="Рисунок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596" cy="4572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76C8143" w14:textId="77777777" w:rsidR="002E7BB2" w:rsidRPr="00CB41A3" w:rsidRDefault="007F3AC3">
      <w:pPr>
        <w:pStyle w:val="Standard"/>
        <w:numPr>
          <w:ilvl w:val="0"/>
          <w:numId w:val="1"/>
        </w:numPr>
        <w:rPr>
          <w:lang w:val="ru-RU"/>
        </w:rPr>
      </w:pPr>
      <w:r>
        <w:rPr>
          <w:rFonts w:ascii="Times New Roman" w:hAnsi="Times New Roman"/>
          <w:sz w:val="28"/>
          <w:szCs w:val="28"/>
        </w:rPr>
        <w:t>C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оздайте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для IGI и STRWEB, а </w:t>
      </w:r>
      <w:r>
        <w:rPr>
          <w:rFonts w:ascii="Times New Roman" w:hAnsi="Times New Roman"/>
          <w:sz w:val="28"/>
          <w:szCs w:val="28"/>
          <w:lang w:val="ru-RU"/>
        </w:rPr>
        <w:t>также для каждой ЛР, вложенной в них, отдельные ветки, переместите папки и файлы на соответствующие ветки</w:t>
      </w:r>
    </w:p>
    <w:p w14:paraId="78A7C2AD" w14:textId="77777777" w:rsidR="002E7BB2" w:rsidRDefault="002E7BB2">
      <w:pPr>
        <w:pStyle w:val="Standard"/>
        <w:ind w:left="720"/>
        <w:rPr>
          <w:rFonts w:ascii="Times New Roman" w:hAnsi="Times New Roman"/>
          <w:sz w:val="28"/>
          <w:szCs w:val="28"/>
          <w:lang w:val="ru-RU"/>
        </w:rPr>
      </w:pPr>
    </w:p>
    <w:p w14:paraId="56E450CC" w14:textId="03DDC668" w:rsidR="002E7BB2" w:rsidRDefault="002E7BB2">
      <w:pPr>
        <w:pStyle w:val="Standard"/>
        <w:ind w:left="720"/>
        <w:jc w:val="center"/>
      </w:pPr>
    </w:p>
    <w:p w14:paraId="0FFC75F5" w14:textId="77777777" w:rsidR="002E7BB2" w:rsidRDefault="002E7BB2">
      <w:pPr>
        <w:pStyle w:val="Standard"/>
        <w:ind w:left="720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6345F54B" w14:textId="77777777" w:rsidR="002E7BB2" w:rsidRDefault="007F3AC3">
      <w:pPr>
        <w:pStyle w:val="Standard"/>
        <w:ind w:left="720"/>
        <w:jc w:val="center"/>
      </w:pPr>
      <w:r>
        <w:rPr>
          <w:noProof/>
        </w:rPr>
        <w:lastRenderedPageBreak/>
        <w:drawing>
          <wp:inline distT="0" distB="0" distL="0" distR="0" wp14:anchorId="081EA1A0" wp14:editId="1A2B2D9A">
            <wp:extent cx="4117113" cy="4005840"/>
            <wp:effectExtent l="0" t="0" r="0" b="0"/>
            <wp:docPr id="17" name="Рисунок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7113" cy="4005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DE02E6B" w14:textId="77777777" w:rsidR="002E7BB2" w:rsidRDefault="002E7BB2">
      <w:pPr>
        <w:pStyle w:val="Standard"/>
        <w:ind w:left="720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6C616F1F" w14:textId="77777777" w:rsidR="002E7BB2" w:rsidRDefault="007F3AC3">
      <w:pPr>
        <w:pStyle w:val="Standard"/>
        <w:ind w:left="720"/>
        <w:jc w:val="center"/>
      </w:pPr>
      <w:r>
        <w:rPr>
          <w:noProof/>
        </w:rPr>
        <w:drawing>
          <wp:inline distT="0" distB="0" distL="0" distR="0" wp14:anchorId="05812273" wp14:editId="46133D6A">
            <wp:extent cx="3933684" cy="3599453"/>
            <wp:effectExtent l="0" t="0" r="0" b="997"/>
            <wp:docPr id="18" name="Рисунок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3684" cy="35994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0F0F790" w14:textId="77777777" w:rsidR="002E7BB2" w:rsidRDefault="002E7BB2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67564087" w14:textId="77777777" w:rsidR="002E7BB2" w:rsidRDefault="002E7BB2">
      <w:pPr>
        <w:pStyle w:val="Standard"/>
        <w:jc w:val="center"/>
      </w:pPr>
    </w:p>
    <w:p w14:paraId="72F66690" w14:textId="77777777" w:rsidR="002E7BB2" w:rsidRDefault="002E7BB2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71C99540" w14:textId="77777777" w:rsidR="002E7BB2" w:rsidRDefault="007F3AC3">
      <w:pPr>
        <w:pStyle w:val="Standard"/>
        <w:jc w:val="center"/>
      </w:pPr>
      <w:r>
        <w:rPr>
          <w:noProof/>
        </w:rPr>
        <w:lastRenderedPageBreak/>
        <w:drawing>
          <wp:inline distT="0" distB="0" distL="0" distR="0" wp14:anchorId="6B27E8B7" wp14:editId="7517B32E">
            <wp:extent cx="4061152" cy="3391665"/>
            <wp:effectExtent l="0" t="0" r="0" b="0"/>
            <wp:docPr id="19" name="Рисунок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1152" cy="33916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D6FAAAA" w14:textId="77777777" w:rsidR="002E7BB2" w:rsidRDefault="002E7BB2">
      <w:pPr>
        <w:pStyle w:val="Standard"/>
        <w:jc w:val="center"/>
      </w:pPr>
    </w:p>
    <w:p w14:paraId="1FF323B0" w14:textId="77777777" w:rsidR="002E7BB2" w:rsidRDefault="007F3AC3">
      <w:pPr>
        <w:pStyle w:val="Standard"/>
        <w:jc w:val="center"/>
      </w:pPr>
      <w:r>
        <w:rPr>
          <w:noProof/>
        </w:rPr>
        <w:drawing>
          <wp:inline distT="0" distB="0" distL="0" distR="0" wp14:anchorId="2941F1E9" wp14:editId="61EA3768">
            <wp:extent cx="4011865" cy="2335715"/>
            <wp:effectExtent l="0" t="0" r="7685" b="7435"/>
            <wp:docPr id="20" name="Рисунок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1865" cy="23357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DACC7F1" w14:textId="77777777" w:rsidR="002E7BB2" w:rsidRDefault="002E7BB2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787F3A72" w14:textId="77777777" w:rsidR="002E7BB2" w:rsidRDefault="007F3AC3">
      <w:pPr>
        <w:pStyle w:val="Standard"/>
        <w:jc w:val="center"/>
      </w:pPr>
      <w:r>
        <w:rPr>
          <w:noProof/>
        </w:rPr>
        <w:drawing>
          <wp:inline distT="0" distB="0" distL="0" distR="0" wp14:anchorId="715C80B9" wp14:editId="04C32149">
            <wp:extent cx="4042388" cy="1765889"/>
            <wp:effectExtent l="0" t="0" r="0" b="5761"/>
            <wp:docPr id="21" name="Рисунок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2388" cy="176588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3F215B5" w14:textId="77777777" w:rsidR="002E7BB2" w:rsidRDefault="002E7BB2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3937A8FB" w14:textId="77777777" w:rsidR="002E7BB2" w:rsidRDefault="007F3AC3">
      <w:pPr>
        <w:pStyle w:val="Standard"/>
        <w:numPr>
          <w:ilvl w:val="0"/>
          <w:numId w:val="1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Выведите историю коммитов: полностью и с ограничением вывода – отобрать только последние, до и после указанной даты, по автору фа</w:t>
      </w:r>
      <w:r>
        <w:rPr>
          <w:rFonts w:ascii="Times New Roman" w:hAnsi="Times New Roman"/>
          <w:sz w:val="28"/>
          <w:szCs w:val="28"/>
          <w:lang w:val="ru-RU"/>
        </w:rPr>
        <w:t xml:space="preserve">йлов, коммитов (флаги n,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since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after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until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before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author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committer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grep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)</w:t>
      </w:r>
    </w:p>
    <w:p w14:paraId="275A7210" w14:textId="6E113382" w:rsidR="002E7BB2" w:rsidRDefault="007F3AC3">
      <w:pPr>
        <w:pStyle w:val="Standard"/>
        <w:ind w:left="720"/>
        <w:jc w:val="center"/>
      </w:pPr>
      <w:r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CE0AC89" wp14:editId="6247D464">
            <wp:extent cx="3466819" cy="2054181"/>
            <wp:effectExtent l="0" t="0" r="281" b="3219"/>
            <wp:docPr id="22" name="Рисунок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6819" cy="20541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3D69139" w14:textId="77777777" w:rsidR="002E7BB2" w:rsidRDefault="002E7BB2" w:rsidP="0093690C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698E277F" w14:textId="77777777" w:rsidR="002E7BB2" w:rsidRDefault="007F3AC3">
      <w:pPr>
        <w:pStyle w:val="Standard"/>
        <w:ind w:left="720"/>
        <w:jc w:val="center"/>
      </w:pPr>
      <w:r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78ABEB3F" wp14:editId="766CD7CE">
            <wp:extent cx="3518501" cy="3387495"/>
            <wp:effectExtent l="0" t="0" r="5749" b="3405"/>
            <wp:docPr id="23" name="Рисунок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8501" cy="33874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D8E33A4" w14:textId="77777777" w:rsidR="002E7BB2" w:rsidRDefault="002E7BB2">
      <w:pPr>
        <w:pStyle w:val="Standard"/>
        <w:ind w:left="720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235FE1C3" w14:textId="77777777" w:rsidR="002E7BB2" w:rsidRDefault="007F3AC3">
      <w:pPr>
        <w:pStyle w:val="Standard"/>
        <w:ind w:left="720"/>
        <w:jc w:val="center"/>
      </w:pPr>
      <w:r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89FE6DB" wp14:editId="3968447D">
            <wp:extent cx="3380619" cy="4416231"/>
            <wp:effectExtent l="0" t="0" r="0" b="3369"/>
            <wp:docPr id="24" name="Рисунок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0619" cy="44162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064BEBF" w14:textId="77777777" w:rsidR="002E7BB2" w:rsidRDefault="002E7BB2">
      <w:pPr>
        <w:pStyle w:val="Standard"/>
        <w:ind w:left="720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23F6751D" w14:textId="77777777" w:rsidR="002E7BB2" w:rsidRDefault="007F3AC3">
      <w:pPr>
        <w:pStyle w:val="Standard"/>
        <w:ind w:left="720"/>
        <w:jc w:val="center"/>
      </w:pPr>
      <w:r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70183C95" wp14:editId="6CD923C7">
            <wp:extent cx="4039855" cy="904762"/>
            <wp:effectExtent l="0" t="0" r="0" b="0"/>
            <wp:docPr id="25" name="Рисунок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9855" cy="9047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0F79734" w14:textId="77777777" w:rsidR="002E7BB2" w:rsidRDefault="002E7BB2">
      <w:pPr>
        <w:pStyle w:val="Standard"/>
        <w:ind w:left="720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75706C2C" w14:textId="77777777" w:rsidR="002E7BB2" w:rsidRDefault="007F3AC3">
      <w:pPr>
        <w:pStyle w:val="Standard"/>
        <w:ind w:left="720"/>
        <w:jc w:val="center"/>
      </w:pPr>
      <w:r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613E68AD" wp14:editId="32429788">
            <wp:extent cx="4053580" cy="945608"/>
            <wp:effectExtent l="0" t="0" r="4070" b="6892"/>
            <wp:docPr id="26" name="Рисунок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3580" cy="94560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4F2BC5B" w14:textId="77777777" w:rsidR="002E7BB2" w:rsidRDefault="002E7BB2">
      <w:pPr>
        <w:pStyle w:val="Standard"/>
        <w:ind w:left="720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1F30F050" w14:textId="77777777" w:rsidR="002E7BB2" w:rsidRDefault="007F3AC3">
      <w:pPr>
        <w:pStyle w:val="Standard"/>
        <w:ind w:left="720"/>
        <w:jc w:val="center"/>
      </w:pPr>
      <w:r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FBBF859" wp14:editId="29335429">
            <wp:extent cx="3476868" cy="3701381"/>
            <wp:effectExtent l="0" t="0" r="9282" b="0"/>
            <wp:docPr id="27" name="Рисунок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6868" cy="37013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37FED47" w14:textId="77777777" w:rsidR="002E7BB2" w:rsidRDefault="002E7BB2">
      <w:pPr>
        <w:pStyle w:val="Standard"/>
        <w:ind w:left="720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4DBE89D2" w14:textId="77777777" w:rsidR="002E7BB2" w:rsidRDefault="007F3AC3">
      <w:pPr>
        <w:pStyle w:val="Standard"/>
        <w:ind w:left="720"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1307CF7" wp14:editId="2C36E1EE">
            <wp:extent cx="3705715" cy="1523170"/>
            <wp:effectExtent l="0" t="0" r="9035" b="830"/>
            <wp:docPr id="28" name="Рисунок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5715" cy="15231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1BA0CA4" w14:textId="77777777" w:rsidR="002E7BB2" w:rsidRDefault="002E7BB2">
      <w:pPr>
        <w:pStyle w:val="Standard"/>
        <w:ind w:left="720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7983B0C3" w14:textId="77777777" w:rsidR="002E7BB2" w:rsidRDefault="002E7BB2">
      <w:pPr>
        <w:pStyle w:val="Standard"/>
        <w:ind w:left="720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4C212A17" w14:textId="77777777" w:rsidR="002E7BB2" w:rsidRDefault="002E7BB2">
      <w:pPr>
        <w:pStyle w:val="Standard"/>
        <w:rPr>
          <w:lang w:val="ru-RU"/>
        </w:rPr>
      </w:pPr>
    </w:p>
    <w:p w14:paraId="2F589AEF" w14:textId="77777777" w:rsidR="002E7BB2" w:rsidRDefault="002E7BB2">
      <w:pPr>
        <w:pStyle w:val="Standard"/>
        <w:jc w:val="center"/>
        <w:rPr>
          <w:lang w:val="ru-RU"/>
        </w:rPr>
      </w:pPr>
    </w:p>
    <w:p w14:paraId="753C8FD9" w14:textId="77777777" w:rsidR="002E7BB2" w:rsidRDefault="007F3AC3">
      <w:pPr>
        <w:pStyle w:val="Standard"/>
        <w:numPr>
          <w:ilvl w:val="0"/>
          <w:numId w:val="1"/>
        </w:numPr>
      </w:pPr>
      <w:r>
        <w:rPr>
          <w:rFonts w:ascii="Times New Roman" w:hAnsi="Times New Roman"/>
          <w:sz w:val="28"/>
          <w:szCs w:val="28"/>
          <w:lang w:val="ru-RU"/>
        </w:rPr>
        <w:t>И</w:t>
      </w:r>
      <w:proofErr w:type="spellStart"/>
      <w:r>
        <w:rPr>
          <w:rFonts w:ascii="Times New Roman" w:hAnsi="Times New Roman"/>
          <w:sz w:val="28"/>
          <w:szCs w:val="28"/>
        </w:rPr>
        <w:t>сследуйте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флаги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для</w:t>
      </w:r>
      <w:proofErr w:type="spellEnd"/>
      <w:r>
        <w:rPr>
          <w:rFonts w:ascii="Times New Roman" w:hAnsi="Times New Roman"/>
          <w:sz w:val="28"/>
          <w:szCs w:val="28"/>
        </w:rPr>
        <w:t xml:space="preserve"> git log: </w:t>
      </w:r>
      <w:proofErr w:type="gramStart"/>
      <w:r>
        <w:rPr>
          <w:rFonts w:ascii="Times New Roman" w:hAnsi="Times New Roman"/>
          <w:sz w:val="28"/>
          <w:szCs w:val="28"/>
        </w:rPr>
        <w:t>p ,</w:t>
      </w:r>
      <w:proofErr w:type="gramEnd"/>
      <w:r>
        <w:rPr>
          <w:rFonts w:ascii="Times New Roman" w:hAnsi="Times New Roman"/>
          <w:sz w:val="28"/>
          <w:szCs w:val="28"/>
        </w:rPr>
        <w:t xml:space="preserve"> stat ,</w:t>
      </w:r>
      <w:proofErr w:type="spellStart"/>
      <w:r>
        <w:rPr>
          <w:rFonts w:ascii="Times New Roman" w:hAnsi="Times New Roman"/>
          <w:sz w:val="28"/>
          <w:szCs w:val="28"/>
        </w:rPr>
        <w:t>shortstat</w:t>
      </w:r>
      <w:proofErr w:type="spellEnd"/>
      <w:r>
        <w:rPr>
          <w:rFonts w:ascii="Times New Roman" w:hAnsi="Times New Roman"/>
          <w:sz w:val="28"/>
          <w:szCs w:val="28"/>
        </w:rPr>
        <w:t>, name-only, name-status, relative-date, pretty, graph</w:t>
      </w:r>
    </w:p>
    <w:p w14:paraId="2F676D8C" w14:textId="77777777" w:rsidR="002E7BB2" w:rsidRDefault="002E7BB2">
      <w:pPr>
        <w:pStyle w:val="Standard"/>
        <w:ind w:left="720"/>
        <w:jc w:val="center"/>
        <w:rPr>
          <w:rFonts w:ascii="Times New Roman" w:hAnsi="Times New Roman"/>
          <w:sz w:val="28"/>
          <w:szCs w:val="28"/>
        </w:rPr>
      </w:pPr>
    </w:p>
    <w:p w14:paraId="2DE25520" w14:textId="77777777" w:rsidR="002E7BB2" w:rsidRDefault="007F3AC3">
      <w:pPr>
        <w:pStyle w:val="Standard"/>
        <w:ind w:left="720"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08624E7" wp14:editId="454289A9">
            <wp:extent cx="3905146" cy="1942240"/>
            <wp:effectExtent l="0" t="0" r="104" b="860"/>
            <wp:docPr id="29" name="Рисунок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5146" cy="19422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EE8681E" w14:textId="77777777" w:rsidR="002E7BB2" w:rsidRDefault="002E7BB2">
      <w:pPr>
        <w:pStyle w:val="Standard"/>
        <w:ind w:left="720"/>
        <w:jc w:val="center"/>
        <w:rPr>
          <w:rFonts w:ascii="Times New Roman" w:hAnsi="Times New Roman"/>
          <w:sz w:val="28"/>
          <w:szCs w:val="28"/>
        </w:rPr>
      </w:pPr>
    </w:p>
    <w:p w14:paraId="14EF2948" w14:textId="77777777" w:rsidR="002E7BB2" w:rsidRDefault="007F3AC3">
      <w:pPr>
        <w:pStyle w:val="Standard"/>
        <w:ind w:left="720"/>
        <w:jc w:val="center"/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4A7E6C6" wp14:editId="584CED41">
            <wp:extent cx="3947208" cy="1308771"/>
            <wp:effectExtent l="0" t="0" r="0" b="5679"/>
            <wp:docPr id="30" name="Рисунок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7208" cy="13087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60F7597" w14:textId="77777777" w:rsidR="002E7BB2" w:rsidRDefault="002E7BB2">
      <w:pPr>
        <w:pStyle w:val="Standard"/>
        <w:ind w:left="720"/>
        <w:jc w:val="center"/>
        <w:rPr>
          <w:rFonts w:ascii="Times New Roman" w:hAnsi="Times New Roman"/>
          <w:sz w:val="28"/>
          <w:szCs w:val="28"/>
        </w:rPr>
      </w:pPr>
    </w:p>
    <w:p w14:paraId="0A1EF1CF" w14:textId="77777777" w:rsidR="002E7BB2" w:rsidRDefault="007F3AC3">
      <w:pPr>
        <w:pStyle w:val="Standard"/>
        <w:ind w:left="720"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A36C0B7" wp14:editId="418BE7C0">
            <wp:extent cx="3953664" cy="1173522"/>
            <wp:effectExtent l="0" t="0" r="8736" b="7578"/>
            <wp:docPr id="31" name="Рисунок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3664" cy="11735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02F3E68" w14:textId="77777777" w:rsidR="002E7BB2" w:rsidRDefault="002E7BB2">
      <w:pPr>
        <w:pStyle w:val="Standard"/>
        <w:ind w:left="720"/>
        <w:jc w:val="center"/>
        <w:rPr>
          <w:rFonts w:ascii="Times New Roman" w:hAnsi="Times New Roman"/>
          <w:sz w:val="28"/>
          <w:szCs w:val="28"/>
        </w:rPr>
      </w:pPr>
    </w:p>
    <w:p w14:paraId="0F79FC11" w14:textId="77777777" w:rsidR="002E7BB2" w:rsidRDefault="007F3AC3">
      <w:pPr>
        <w:pStyle w:val="Standard"/>
        <w:ind w:left="720"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F467E3A" wp14:editId="3E6549DE">
            <wp:extent cx="4005968" cy="1213070"/>
            <wp:effectExtent l="0" t="0" r="0" b="6130"/>
            <wp:docPr id="32" name="Рисунок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5968" cy="12130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5C7DB4F" w14:textId="77777777" w:rsidR="002E7BB2" w:rsidRDefault="002E7BB2">
      <w:pPr>
        <w:pStyle w:val="Standard"/>
        <w:ind w:left="720"/>
        <w:jc w:val="center"/>
        <w:rPr>
          <w:rFonts w:ascii="Times New Roman" w:hAnsi="Times New Roman"/>
          <w:sz w:val="28"/>
          <w:szCs w:val="28"/>
        </w:rPr>
      </w:pPr>
    </w:p>
    <w:p w14:paraId="6F355C4F" w14:textId="77777777" w:rsidR="002E7BB2" w:rsidRDefault="007F3AC3">
      <w:pPr>
        <w:pStyle w:val="Standard"/>
        <w:ind w:left="720"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ECF9879" wp14:editId="0D193719">
            <wp:extent cx="4049886" cy="1128543"/>
            <wp:effectExtent l="0" t="0" r="7764" b="0"/>
            <wp:docPr id="33" name="Рисунок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9886" cy="11285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D233124" w14:textId="77777777" w:rsidR="002E7BB2" w:rsidRDefault="002E7BB2">
      <w:pPr>
        <w:pStyle w:val="Standard"/>
        <w:ind w:left="720"/>
        <w:jc w:val="center"/>
        <w:rPr>
          <w:rFonts w:ascii="Times New Roman" w:hAnsi="Times New Roman"/>
          <w:sz w:val="28"/>
          <w:szCs w:val="28"/>
        </w:rPr>
      </w:pPr>
    </w:p>
    <w:p w14:paraId="7A212863" w14:textId="77777777" w:rsidR="002E7BB2" w:rsidRDefault="007F3AC3">
      <w:pPr>
        <w:pStyle w:val="Standard"/>
        <w:ind w:left="720"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636518" wp14:editId="4F2A073C">
            <wp:extent cx="4093174" cy="981782"/>
            <wp:effectExtent l="0" t="0" r="2576" b="8818"/>
            <wp:docPr id="34" name="Рисунок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3174" cy="9817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51756F9" w14:textId="77777777" w:rsidR="002E7BB2" w:rsidRDefault="002E7BB2">
      <w:pPr>
        <w:pStyle w:val="Standard"/>
        <w:ind w:left="720"/>
        <w:jc w:val="center"/>
        <w:rPr>
          <w:rFonts w:ascii="Times New Roman" w:hAnsi="Times New Roman"/>
          <w:sz w:val="28"/>
          <w:szCs w:val="28"/>
        </w:rPr>
      </w:pPr>
    </w:p>
    <w:p w14:paraId="4B7075C8" w14:textId="77777777" w:rsidR="002E7BB2" w:rsidRDefault="007F3AC3">
      <w:pPr>
        <w:pStyle w:val="Standard"/>
        <w:ind w:left="720"/>
        <w:jc w:val="center"/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A646782" wp14:editId="18E3B07C">
            <wp:extent cx="4682093" cy="2510594"/>
            <wp:effectExtent l="0" t="0" r="4207" b="4006"/>
            <wp:docPr id="35" name="Рисунок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2093" cy="251059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4636601" w14:textId="77777777" w:rsidR="002E7BB2" w:rsidRPr="00CB41A3" w:rsidRDefault="007F3AC3">
      <w:pPr>
        <w:pStyle w:val="Standard"/>
        <w:numPr>
          <w:ilvl w:val="0"/>
          <w:numId w:val="1"/>
        </w:numPr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Найдите разницу в </w:t>
      </w:r>
      <w:r>
        <w:rPr>
          <w:rFonts w:ascii="Times New Roman" w:hAnsi="Times New Roman"/>
          <w:sz w:val="28"/>
          <w:szCs w:val="28"/>
          <w:lang w:val="ru-RU"/>
        </w:rPr>
        <w:t>изменениях для каждого коммита</w:t>
      </w:r>
    </w:p>
    <w:p w14:paraId="644D00DD" w14:textId="77777777" w:rsidR="002E7BB2" w:rsidRDefault="002E7BB2">
      <w:pPr>
        <w:pStyle w:val="Standard"/>
        <w:rPr>
          <w:lang w:val="ru-RU"/>
        </w:rPr>
      </w:pPr>
    </w:p>
    <w:p w14:paraId="79270994" w14:textId="77777777" w:rsidR="002E7BB2" w:rsidRDefault="007F3AC3">
      <w:pPr>
        <w:pStyle w:val="Standard"/>
        <w:jc w:val="center"/>
      </w:pPr>
      <w:r>
        <w:rPr>
          <w:noProof/>
          <w:lang w:val="ru-RU"/>
        </w:rPr>
        <w:drawing>
          <wp:inline distT="0" distB="0" distL="0" distR="0" wp14:anchorId="71F638BF" wp14:editId="0DEBDDF8">
            <wp:extent cx="4229465" cy="3779846"/>
            <wp:effectExtent l="0" t="0" r="0" b="0"/>
            <wp:docPr id="36" name="Рисунок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465" cy="3779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A77729" w14:textId="77777777" w:rsidR="002E7BB2" w:rsidRDefault="002E7BB2">
      <w:pPr>
        <w:pStyle w:val="Standard"/>
        <w:jc w:val="center"/>
      </w:pPr>
    </w:p>
    <w:p w14:paraId="58935E99" w14:textId="77777777" w:rsidR="002E7BB2" w:rsidRPr="00CB41A3" w:rsidRDefault="007F3AC3">
      <w:pPr>
        <w:pStyle w:val="Standard"/>
        <w:numPr>
          <w:ilvl w:val="0"/>
          <w:numId w:val="1"/>
        </w:numPr>
        <w:rPr>
          <w:lang w:val="ru-RU"/>
        </w:rPr>
      </w:pPr>
      <w:r>
        <w:rPr>
          <w:sz w:val="28"/>
          <w:szCs w:val="28"/>
          <w:lang w:val="ru-RU"/>
        </w:rPr>
        <w:t xml:space="preserve">создайте новый файл </w:t>
      </w:r>
      <w:r>
        <w:rPr>
          <w:sz w:val="28"/>
          <w:szCs w:val="28"/>
        </w:rPr>
        <w:t>test</w:t>
      </w:r>
      <w:r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txt</w:t>
      </w:r>
      <w:r>
        <w:rPr>
          <w:sz w:val="28"/>
          <w:szCs w:val="28"/>
          <w:lang w:val="ru-RU"/>
        </w:rPr>
        <w:t xml:space="preserve"> и вставьте в него строчку 'номер варианта'. затем сделайте коммит и отмените его</w:t>
      </w:r>
    </w:p>
    <w:p w14:paraId="28A0F358" w14:textId="77777777" w:rsidR="002E7BB2" w:rsidRDefault="007F3AC3">
      <w:pPr>
        <w:pStyle w:val="Standard"/>
        <w:jc w:val="center"/>
      </w:pPr>
      <w:r>
        <w:rPr>
          <w:noProof/>
        </w:rPr>
        <w:lastRenderedPageBreak/>
        <w:drawing>
          <wp:inline distT="0" distB="0" distL="0" distR="0" wp14:anchorId="2CAF19D5" wp14:editId="547ED6B2">
            <wp:extent cx="4501234" cy="5039569"/>
            <wp:effectExtent l="0" t="0" r="0" b="8681"/>
            <wp:docPr id="37" name="Рисунок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1234" cy="50395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1A42FB1" w14:textId="77777777" w:rsidR="002E7BB2" w:rsidRDefault="002E7BB2">
      <w:pPr>
        <w:pStyle w:val="Standard"/>
        <w:jc w:val="center"/>
      </w:pPr>
    </w:p>
    <w:p w14:paraId="52C66008" w14:textId="77777777" w:rsidR="002E7BB2" w:rsidRDefault="007F3AC3">
      <w:pPr>
        <w:pStyle w:val="Standard"/>
        <w:jc w:val="center"/>
      </w:pPr>
      <w:r>
        <w:rPr>
          <w:noProof/>
        </w:rPr>
        <w:drawing>
          <wp:inline distT="0" distB="0" distL="0" distR="0" wp14:anchorId="20FF4E19" wp14:editId="7D63C9FA">
            <wp:extent cx="4589053" cy="1503191"/>
            <wp:effectExtent l="0" t="0" r="1997" b="1759"/>
            <wp:docPr id="38" name="Рисунок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9053" cy="150319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F5EFEBB" w14:textId="77777777" w:rsidR="002E7BB2" w:rsidRDefault="002E7BB2">
      <w:pPr>
        <w:pStyle w:val="Standard"/>
        <w:rPr>
          <w:lang w:val="ru-RU"/>
        </w:rPr>
      </w:pPr>
    </w:p>
    <w:p w14:paraId="1A5F0E06" w14:textId="77777777" w:rsidR="002E7BB2" w:rsidRPr="00CB41A3" w:rsidRDefault="007F3AC3">
      <w:pPr>
        <w:pStyle w:val="Standard"/>
        <w:numPr>
          <w:ilvl w:val="0"/>
          <w:numId w:val="1"/>
        </w:numPr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проиндексируйте файл в вашем </w:t>
      </w:r>
      <w:r>
        <w:rPr>
          <w:rFonts w:ascii="Times New Roman" w:hAnsi="Times New Roman"/>
          <w:sz w:val="28"/>
          <w:szCs w:val="28"/>
        </w:rPr>
        <w:t>Git</w:t>
      </w:r>
      <w:r>
        <w:rPr>
          <w:rFonts w:ascii="Times New Roman" w:hAnsi="Times New Roman"/>
          <w:sz w:val="28"/>
          <w:szCs w:val="28"/>
          <w:lang w:val="ru-RU"/>
        </w:rPr>
        <w:t>-репозитории, затем отмените его индексацию</w:t>
      </w:r>
    </w:p>
    <w:p w14:paraId="4BA9B799" w14:textId="77777777" w:rsidR="002E7BB2" w:rsidRDefault="007F3AC3">
      <w:pPr>
        <w:pStyle w:val="Standard"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78488529" wp14:editId="11297427">
            <wp:extent cx="4429573" cy="4848423"/>
            <wp:effectExtent l="0" t="0" r="9077" b="9327"/>
            <wp:docPr id="39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9573" cy="48484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8F543FF" w14:textId="77777777" w:rsidR="002E7BB2" w:rsidRDefault="002E7BB2">
      <w:pPr>
        <w:pStyle w:val="Standard"/>
        <w:rPr>
          <w:lang w:val="ru-RU"/>
        </w:rPr>
      </w:pPr>
    </w:p>
    <w:p w14:paraId="043E5832" w14:textId="77777777" w:rsidR="002E7BB2" w:rsidRPr="00CB41A3" w:rsidRDefault="007F3AC3">
      <w:pPr>
        <w:pStyle w:val="Standard"/>
        <w:numPr>
          <w:ilvl w:val="0"/>
          <w:numId w:val="1"/>
        </w:numPr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Внесите изменения в </w:t>
      </w:r>
      <w:r>
        <w:rPr>
          <w:rFonts w:ascii="Times New Roman" w:hAnsi="Times New Roman"/>
          <w:sz w:val="28"/>
          <w:szCs w:val="28"/>
          <w:lang w:val="ru-RU"/>
        </w:rPr>
        <w:t xml:space="preserve">файл в вашем </w:t>
      </w:r>
      <w:r>
        <w:rPr>
          <w:rFonts w:ascii="Times New Roman" w:hAnsi="Times New Roman"/>
          <w:sz w:val="28"/>
          <w:szCs w:val="28"/>
        </w:rPr>
        <w:t>Git</w:t>
      </w:r>
      <w:r>
        <w:rPr>
          <w:rFonts w:ascii="Times New Roman" w:hAnsi="Times New Roman"/>
          <w:sz w:val="28"/>
          <w:szCs w:val="28"/>
          <w:lang w:val="ru-RU"/>
        </w:rPr>
        <w:t>-репозитории и затем верните его в исходное состояние.</w:t>
      </w:r>
    </w:p>
    <w:p w14:paraId="66CA1F5F" w14:textId="77777777" w:rsidR="002E7BB2" w:rsidRDefault="007F3AC3">
      <w:pPr>
        <w:pStyle w:val="Standard"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7E59B230" wp14:editId="5215DA37">
            <wp:extent cx="3822786" cy="6482117"/>
            <wp:effectExtent l="0" t="0" r="6264" b="0"/>
            <wp:docPr id="40" name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22786" cy="64821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3227BF7" w14:textId="77777777" w:rsidR="002E7BB2" w:rsidRDefault="002E7BB2">
      <w:pPr>
        <w:pStyle w:val="Standard"/>
        <w:rPr>
          <w:lang w:val="ru-RU"/>
        </w:rPr>
      </w:pPr>
    </w:p>
    <w:p w14:paraId="0CFAA79F" w14:textId="77777777" w:rsidR="002E7BB2" w:rsidRDefault="007F3AC3">
      <w:pPr>
        <w:pStyle w:val="Standard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Задание 5.</w:t>
      </w:r>
    </w:p>
    <w:p w14:paraId="06FD4007" w14:textId="129AD6C6" w:rsidR="002E7BB2" w:rsidRDefault="007F3AC3">
      <w:pPr>
        <w:pStyle w:val="Standard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  <w:lang w:val="ru-RU"/>
        </w:rPr>
        <w:t>. Создадим и подключим удаленный репозиторий к данному проекту.</w:t>
      </w:r>
    </w:p>
    <w:p w14:paraId="592E37B4" w14:textId="3D6705CE" w:rsidR="00A86733" w:rsidRDefault="00A86733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3456731F" w14:textId="0B5FE3DC" w:rsidR="00A86733" w:rsidRDefault="00A86733" w:rsidP="00A86733">
      <w:pPr>
        <w:pStyle w:val="Standard"/>
        <w:jc w:val="center"/>
        <w:rPr>
          <w:lang w:val="ru-RU"/>
        </w:rPr>
      </w:pPr>
      <w:r w:rsidRPr="00A86733">
        <w:rPr>
          <w:lang w:val="ru-RU"/>
        </w:rPr>
        <w:drawing>
          <wp:inline distT="0" distB="0" distL="0" distR="0" wp14:anchorId="25DDDB0D" wp14:editId="4B2952F2">
            <wp:extent cx="4648603" cy="396274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2F82" w14:textId="7B2EB0A3" w:rsidR="00A86733" w:rsidRPr="00CB41A3" w:rsidRDefault="00A86733" w:rsidP="00A86733">
      <w:pPr>
        <w:pStyle w:val="Standard"/>
        <w:jc w:val="center"/>
        <w:rPr>
          <w:lang w:val="ru-RU"/>
        </w:rPr>
      </w:pPr>
      <w:r w:rsidRPr="00A86733">
        <w:rPr>
          <w:lang w:val="ru-RU"/>
        </w:rPr>
        <w:drawing>
          <wp:inline distT="0" distB="0" distL="0" distR="0" wp14:anchorId="493B48A9" wp14:editId="025F6785">
            <wp:extent cx="4694327" cy="41913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0809" w14:textId="3EDFA4F0" w:rsidR="002E7BB2" w:rsidRPr="00CB41A3" w:rsidRDefault="002E7BB2">
      <w:pPr>
        <w:pStyle w:val="Standard"/>
        <w:rPr>
          <w:lang w:val="ru-RU"/>
        </w:rPr>
      </w:pPr>
    </w:p>
    <w:p w14:paraId="2FD723A7" w14:textId="24C77331" w:rsidR="002E7BB2" w:rsidRPr="00CB41A3" w:rsidRDefault="002E7BB2">
      <w:pPr>
        <w:pStyle w:val="Standard"/>
        <w:rPr>
          <w:lang w:val="ru-RU"/>
        </w:rPr>
      </w:pPr>
    </w:p>
    <w:p w14:paraId="6B7F8419" w14:textId="45B61DAD" w:rsidR="002E7BB2" w:rsidRPr="006170D9" w:rsidRDefault="007F3AC3">
      <w:pPr>
        <w:pStyle w:val="Standard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b</w:t>
      </w:r>
      <w:r>
        <w:rPr>
          <w:rFonts w:ascii="Times New Roman" w:hAnsi="Times New Roman"/>
          <w:sz w:val="28"/>
          <w:szCs w:val="28"/>
          <w:lang w:val="ru-RU"/>
        </w:rPr>
        <w:t>.</w:t>
      </w:r>
      <w:r w:rsidR="006170D9" w:rsidRPr="006170D9">
        <w:rPr>
          <w:lang w:val="ru-RU"/>
        </w:rPr>
        <w:t xml:space="preserve"> </w:t>
      </w:r>
      <w:r w:rsidR="006170D9">
        <w:rPr>
          <w:rFonts w:ascii="Times New Roman" w:hAnsi="Times New Roman"/>
          <w:sz w:val="28"/>
          <w:szCs w:val="28"/>
          <w:lang w:val="ru-RU"/>
        </w:rPr>
        <w:t>П</w:t>
      </w:r>
      <w:r w:rsidR="006170D9" w:rsidRPr="006170D9">
        <w:rPr>
          <w:rFonts w:ascii="Times New Roman" w:hAnsi="Times New Roman"/>
          <w:sz w:val="28"/>
          <w:szCs w:val="28"/>
          <w:lang w:val="ru-RU"/>
        </w:rPr>
        <w:t>росмотрите информацию о нем, внесите изменения и опять просмотрите (</w:t>
      </w:r>
      <w:proofErr w:type="spellStart"/>
      <w:r w:rsidR="006170D9" w:rsidRPr="006170D9">
        <w:rPr>
          <w:rFonts w:ascii="Times New Roman" w:hAnsi="Times New Roman"/>
          <w:sz w:val="28"/>
          <w:szCs w:val="28"/>
          <w:lang w:val="ru-RU"/>
        </w:rPr>
        <w:t>remote</w:t>
      </w:r>
      <w:proofErr w:type="spellEnd"/>
      <w:r w:rsidR="006170D9" w:rsidRPr="006170D9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="006170D9" w:rsidRPr="006170D9">
        <w:rPr>
          <w:rFonts w:ascii="Times New Roman" w:hAnsi="Times New Roman"/>
          <w:sz w:val="28"/>
          <w:szCs w:val="28"/>
          <w:lang w:val="ru-RU"/>
        </w:rPr>
        <w:t>fetch</w:t>
      </w:r>
      <w:proofErr w:type="spellEnd"/>
      <w:r w:rsidR="006170D9" w:rsidRPr="006170D9">
        <w:rPr>
          <w:rFonts w:ascii="Times New Roman" w:hAnsi="Times New Roman"/>
          <w:sz w:val="28"/>
          <w:szCs w:val="28"/>
          <w:lang w:val="ru-RU"/>
        </w:rPr>
        <w:t>).</w:t>
      </w:r>
    </w:p>
    <w:p w14:paraId="15FBA966" w14:textId="5396F958" w:rsidR="002E7BB2" w:rsidRDefault="00A86733" w:rsidP="00A86733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r w:rsidRPr="00A86733">
        <w:rPr>
          <w:rFonts w:ascii="Times New Roman" w:hAnsi="Times New Roman"/>
          <w:sz w:val="28"/>
          <w:szCs w:val="28"/>
          <w:lang w:val="ru-RU"/>
        </w:rPr>
        <w:lastRenderedPageBreak/>
        <w:drawing>
          <wp:inline distT="0" distB="0" distL="0" distR="0" wp14:anchorId="61E89330" wp14:editId="326379B2">
            <wp:extent cx="4351397" cy="701101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5A56" w14:textId="3DE4F4B6" w:rsidR="002E7BB2" w:rsidRPr="00CB41A3" w:rsidRDefault="00A86733" w:rsidP="00A86733">
      <w:pPr>
        <w:pStyle w:val="Standard"/>
        <w:jc w:val="center"/>
        <w:rPr>
          <w:lang w:val="ru-RU"/>
        </w:rPr>
      </w:pPr>
      <w:r w:rsidRPr="00A86733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378AD1EF" wp14:editId="63A4A1ED">
            <wp:extent cx="4244708" cy="434378"/>
            <wp:effectExtent l="0" t="0" r="381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7C7E" w14:textId="3A31613B" w:rsidR="002E7BB2" w:rsidRPr="00CB41A3" w:rsidRDefault="0052083B" w:rsidP="0052083B">
      <w:pPr>
        <w:pStyle w:val="Standard"/>
        <w:jc w:val="center"/>
        <w:rPr>
          <w:lang w:val="ru-RU"/>
        </w:rPr>
      </w:pPr>
      <w:r w:rsidRPr="0052083B">
        <w:rPr>
          <w:lang w:val="ru-RU"/>
        </w:rPr>
        <w:drawing>
          <wp:inline distT="0" distB="0" distL="0" distR="0" wp14:anchorId="136BD5A0" wp14:editId="2AEF0FA7">
            <wp:extent cx="4336156" cy="1455546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D34D" w14:textId="77777777" w:rsidR="002E7BB2" w:rsidRPr="00CB41A3" w:rsidRDefault="007F3AC3">
      <w:pPr>
        <w:pStyle w:val="Standard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  <w:lang w:val="ru-RU"/>
        </w:rPr>
        <w:t>. Проведём некоторые изменения и сохраним их в удаленном репозитории.</w:t>
      </w:r>
    </w:p>
    <w:p w14:paraId="55F70F88" w14:textId="40DC62C9" w:rsidR="002E7BB2" w:rsidRDefault="0052083B" w:rsidP="0052083B">
      <w:pPr>
        <w:pStyle w:val="Standard"/>
        <w:jc w:val="center"/>
        <w:rPr>
          <w:lang w:val="ru-RU"/>
        </w:rPr>
      </w:pPr>
      <w:r w:rsidRPr="0052083B">
        <w:rPr>
          <w:lang w:val="ru-RU"/>
        </w:rPr>
        <w:drawing>
          <wp:inline distT="0" distB="0" distL="0" distR="0" wp14:anchorId="3FF4D465" wp14:editId="2E8509F9">
            <wp:extent cx="4359018" cy="3101609"/>
            <wp:effectExtent l="0" t="0" r="381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7DE0" w14:textId="769D4C46" w:rsidR="0052083B" w:rsidRDefault="0052083B" w:rsidP="0052083B">
      <w:pPr>
        <w:pStyle w:val="Standard"/>
        <w:jc w:val="center"/>
        <w:rPr>
          <w:lang w:val="ru-RU"/>
        </w:rPr>
      </w:pPr>
      <w:r w:rsidRPr="0052083B">
        <w:rPr>
          <w:lang w:val="ru-RU"/>
        </w:rPr>
        <w:drawing>
          <wp:inline distT="0" distB="0" distL="0" distR="0" wp14:anchorId="7F772F99" wp14:editId="6A4315FD">
            <wp:extent cx="6120130" cy="31432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1A76" w14:textId="77777777" w:rsidR="006170D9" w:rsidRPr="00CB41A3" w:rsidRDefault="006170D9" w:rsidP="0052083B">
      <w:pPr>
        <w:pStyle w:val="Standard"/>
        <w:jc w:val="center"/>
        <w:rPr>
          <w:lang w:val="ru-RU"/>
        </w:rPr>
      </w:pPr>
    </w:p>
    <w:p w14:paraId="021BB717" w14:textId="65F7CC40" w:rsidR="002E7BB2" w:rsidRDefault="007F3AC3">
      <w:pPr>
        <w:pStyle w:val="Standard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d</w:t>
      </w:r>
      <w:r>
        <w:rPr>
          <w:rFonts w:ascii="Times New Roman" w:hAnsi="Times New Roman"/>
          <w:sz w:val="28"/>
          <w:szCs w:val="28"/>
          <w:lang w:val="ru-RU"/>
        </w:rPr>
        <w:t xml:space="preserve">.  </w:t>
      </w:r>
      <w:r>
        <w:rPr>
          <w:rFonts w:ascii="Times New Roman" w:hAnsi="Times New Roman"/>
          <w:sz w:val="28"/>
          <w:szCs w:val="28"/>
          <w:lang w:val="ru-RU"/>
        </w:rPr>
        <w:t>Переименуем удаленный репозиторий.</w:t>
      </w:r>
    </w:p>
    <w:p w14:paraId="6E63939B" w14:textId="77777777" w:rsidR="006170D9" w:rsidRPr="00CB41A3" w:rsidRDefault="006170D9">
      <w:pPr>
        <w:pStyle w:val="Standard"/>
        <w:rPr>
          <w:lang w:val="ru-RU"/>
        </w:rPr>
      </w:pPr>
    </w:p>
    <w:p w14:paraId="7C4BA94B" w14:textId="1182C5A8" w:rsidR="002E7BB2" w:rsidRDefault="004B28CB" w:rsidP="004B28CB">
      <w:pPr>
        <w:pStyle w:val="Standard"/>
        <w:jc w:val="center"/>
      </w:pPr>
      <w:r w:rsidRPr="004B28CB">
        <w:rPr>
          <w:lang w:val="ru-RU"/>
        </w:rPr>
        <w:drawing>
          <wp:inline distT="0" distB="0" distL="0" distR="0" wp14:anchorId="7051CD92" wp14:editId="0D484C9C">
            <wp:extent cx="2370025" cy="487722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45D" w:rsidRPr="006A245D">
        <w:drawing>
          <wp:inline distT="0" distB="0" distL="0" distR="0" wp14:anchorId="1FD6B735" wp14:editId="0B3F2BDF">
            <wp:extent cx="4298052" cy="411516"/>
            <wp:effectExtent l="0" t="0" r="762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87FC" w14:textId="28BEDCA0" w:rsidR="006A245D" w:rsidRPr="006A245D" w:rsidRDefault="006A245D" w:rsidP="004B28CB">
      <w:pPr>
        <w:pStyle w:val="Standard"/>
        <w:jc w:val="center"/>
      </w:pPr>
      <w:r w:rsidRPr="006A245D">
        <w:drawing>
          <wp:inline distT="0" distB="0" distL="0" distR="0" wp14:anchorId="3D22B759" wp14:editId="77E0A746">
            <wp:extent cx="4259949" cy="388654"/>
            <wp:effectExtent l="0" t="0" r="762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AE70" w14:textId="77777777" w:rsidR="002E7BB2" w:rsidRDefault="002E7BB2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17F2E9C3" w14:textId="63204962" w:rsidR="002E7BB2" w:rsidRDefault="006A245D" w:rsidP="006A245D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r w:rsidRPr="006A245D">
        <w:rPr>
          <w:rFonts w:ascii="Times New Roman" w:hAnsi="Times New Roman"/>
          <w:sz w:val="28"/>
          <w:szCs w:val="28"/>
          <w:lang w:val="ru-RU"/>
        </w:rPr>
        <w:lastRenderedPageBreak/>
        <w:drawing>
          <wp:inline distT="0" distB="0" distL="0" distR="0" wp14:anchorId="3DC71676" wp14:editId="19B580F0">
            <wp:extent cx="4892464" cy="960203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1867" w14:textId="4AFB949A" w:rsidR="006A245D" w:rsidRDefault="006A245D" w:rsidP="006A245D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r w:rsidRPr="006A245D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3080B515" wp14:editId="54AFB800">
            <wp:extent cx="4320914" cy="937341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81D5" w14:textId="7432BBE0" w:rsidR="002E7BB2" w:rsidRPr="00CB41A3" w:rsidRDefault="002E7BB2">
      <w:pPr>
        <w:pStyle w:val="Standard"/>
        <w:rPr>
          <w:lang w:val="ru-RU"/>
        </w:rPr>
      </w:pPr>
    </w:p>
    <w:p w14:paraId="41A5C3DC" w14:textId="7D2291C6" w:rsidR="002E7BB2" w:rsidRDefault="007F3AC3">
      <w:pPr>
        <w:pStyle w:val="Standard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  <w:lang w:val="ru-RU"/>
        </w:rPr>
        <w:t>. Изменим содержимое уда</w:t>
      </w:r>
      <w:r>
        <w:rPr>
          <w:rFonts w:ascii="Times New Roman" w:hAnsi="Times New Roman"/>
          <w:sz w:val="28"/>
          <w:szCs w:val="28"/>
          <w:lang w:val="ru-RU"/>
        </w:rPr>
        <w:t>ленного репозитория и получим их в локальном репозитории.</w:t>
      </w:r>
    </w:p>
    <w:p w14:paraId="323F4B7F" w14:textId="77777777" w:rsidR="006170D9" w:rsidRPr="00CB41A3" w:rsidRDefault="006170D9">
      <w:pPr>
        <w:pStyle w:val="Standard"/>
        <w:rPr>
          <w:lang w:val="ru-RU"/>
        </w:rPr>
      </w:pPr>
    </w:p>
    <w:p w14:paraId="0F57B5F4" w14:textId="76D03B54" w:rsidR="002E7BB2" w:rsidRDefault="006A245D" w:rsidP="006A245D">
      <w:pPr>
        <w:pStyle w:val="Standard"/>
        <w:jc w:val="center"/>
        <w:rPr>
          <w:lang w:val="ru-RU"/>
        </w:rPr>
      </w:pPr>
      <w:r w:rsidRPr="006A245D">
        <w:rPr>
          <w:lang w:val="ru-RU"/>
        </w:rPr>
        <w:drawing>
          <wp:inline distT="0" distB="0" distL="0" distR="0" wp14:anchorId="505C1CF0" wp14:editId="3AF776B6">
            <wp:extent cx="4053840" cy="1763330"/>
            <wp:effectExtent l="0" t="0" r="3810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67926" cy="176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F6CF" w14:textId="77777777" w:rsidR="00DB5656" w:rsidRDefault="00DB5656" w:rsidP="006A245D">
      <w:pPr>
        <w:pStyle w:val="Standard"/>
        <w:jc w:val="center"/>
        <w:rPr>
          <w:lang w:val="ru-RU"/>
        </w:rPr>
      </w:pPr>
    </w:p>
    <w:p w14:paraId="4D1D78BB" w14:textId="437EC84D" w:rsidR="00D13CF7" w:rsidRPr="00CB41A3" w:rsidRDefault="00D13CF7" w:rsidP="006A245D">
      <w:pPr>
        <w:pStyle w:val="Standard"/>
        <w:jc w:val="center"/>
        <w:rPr>
          <w:lang w:val="ru-RU"/>
        </w:rPr>
      </w:pPr>
      <w:r w:rsidRPr="00D13CF7">
        <w:rPr>
          <w:lang w:val="ru-RU"/>
        </w:rPr>
        <w:drawing>
          <wp:inline distT="0" distB="0" distL="0" distR="0" wp14:anchorId="71D716AC" wp14:editId="638DC97B">
            <wp:extent cx="4359018" cy="1219306"/>
            <wp:effectExtent l="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FBC0" w14:textId="77777777" w:rsidR="002E7BB2" w:rsidRDefault="002E7BB2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2225D1BD" w14:textId="47892F40" w:rsidR="002E7BB2" w:rsidRDefault="00D13CF7" w:rsidP="00D13CF7">
      <w:pPr>
        <w:pStyle w:val="Standard"/>
        <w:jc w:val="center"/>
        <w:rPr>
          <w:lang w:val="ru-RU"/>
        </w:rPr>
      </w:pPr>
      <w:r w:rsidRPr="00D13CF7">
        <w:rPr>
          <w:lang w:val="ru-RU"/>
        </w:rPr>
        <w:drawing>
          <wp:inline distT="0" distB="0" distL="0" distR="0" wp14:anchorId="244FA7D5" wp14:editId="1EE64B81">
            <wp:extent cx="5090601" cy="1211685"/>
            <wp:effectExtent l="0" t="0" r="0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9219" w14:textId="77777777" w:rsidR="00DB5656" w:rsidRPr="00CB41A3" w:rsidRDefault="00DB5656" w:rsidP="00D13CF7">
      <w:pPr>
        <w:pStyle w:val="Standard"/>
        <w:jc w:val="center"/>
        <w:rPr>
          <w:lang w:val="ru-RU"/>
        </w:rPr>
      </w:pPr>
    </w:p>
    <w:p w14:paraId="1FEC0319" w14:textId="77777777" w:rsidR="002E7BB2" w:rsidRDefault="007F3AC3">
      <w:pPr>
        <w:pStyle w:val="Standard"/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 xml:space="preserve">f. </w:t>
      </w:r>
      <w:proofErr w:type="spellStart"/>
      <w:r>
        <w:rPr>
          <w:rFonts w:ascii="Times New Roman" w:hAnsi="Times New Roman"/>
          <w:sz w:val="28"/>
          <w:szCs w:val="28"/>
        </w:rPr>
        <w:t>Посмотрим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историю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изменений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3C3F9BD7" w14:textId="6BE2F00B" w:rsidR="002E7BB2" w:rsidRDefault="002E7BB2">
      <w:pPr>
        <w:pStyle w:val="Standard"/>
      </w:pPr>
    </w:p>
    <w:p w14:paraId="5BEF978F" w14:textId="77777777" w:rsidR="00DB5656" w:rsidRDefault="00DB5656" w:rsidP="00DB5656">
      <w:pPr>
        <w:pStyle w:val="Standard"/>
        <w:jc w:val="center"/>
      </w:pPr>
    </w:p>
    <w:p w14:paraId="4BCF225E" w14:textId="77777777" w:rsidR="00DB5656" w:rsidRDefault="00DB5656" w:rsidP="00DB5656">
      <w:pPr>
        <w:pStyle w:val="Standard"/>
        <w:jc w:val="center"/>
      </w:pPr>
    </w:p>
    <w:p w14:paraId="4464D2BF" w14:textId="77777777" w:rsidR="00DB5656" w:rsidRDefault="00DB5656" w:rsidP="00DB5656">
      <w:pPr>
        <w:pStyle w:val="Standard"/>
        <w:jc w:val="center"/>
      </w:pPr>
    </w:p>
    <w:p w14:paraId="6F4A6510" w14:textId="6AF5AFD1" w:rsidR="002E7BB2" w:rsidRDefault="00DB5656" w:rsidP="00DB5656">
      <w:pPr>
        <w:pStyle w:val="Standard"/>
        <w:jc w:val="center"/>
      </w:pPr>
      <w:r w:rsidRPr="00DB5656">
        <w:lastRenderedPageBreak/>
        <w:drawing>
          <wp:inline distT="0" distB="0" distL="0" distR="0" wp14:anchorId="158F00FB" wp14:editId="2A255F92">
            <wp:extent cx="4473328" cy="3482642"/>
            <wp:effectExtent l="0" t="0" r="381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DB3C" w14:textId="7AF585CE" w:rsidR="00DB5656" w:rsidRDefault="00DB5656" w:rsidP="00DB5656">
      <w:pPr>
        <w:pStyle w:val="Standard"/>
        <w:jc w:val="center"/>
      </w:pPr>
    </w:p>
    <w:p w14:paraId="381B172A" w14:textId="02546C52" w:rsidR="00DB5656" w:rsidRDefault="00DB5656" w:rsidP="00DB5656">
      <w:pPr>
        <w:pStyle w:val="Standard"/>
        <w:jc w:val="center"/>
      </w:pPr>
    </w:p>
    <w:p w14:paraId="7BCC32E4" w14:textId="32F8E32D" w:rsidR="00DB5656" w:rsidRPr="00F5438A" w:rsidRDefault="00DB5656" w:rsidP="00DB5656">
      <w:pPr>
        <w:pStyle w:val="Standard"/>
        <w:rPr>
          <w:sz w:val="28"/>
          <w:szCs w:val="28"/>
          <w:lang w:val="ru-RU"/>
        </w:rPr>
      </w:pPr>
      <w:r w:rsidRPr="00DB5656">
        <w:rPr>
          <w:sz w:val="28"/>
          <w:szCs w:val="28"/>
          <w:lang w:val="ru-RU"/>
        </w:rPr>
        <w:t>Индивидуальное задание</w:t>
      </w:r>
      <w:r w:rsidR="008A3844">
        <w:rPr>
          <w:sz w:val="28"/>
          <w:szCs w:val="28"/>
        </w:rPr>
        <w:t>:</w:t>
      </w:r>
    </w:p>
    <w:p w14:paraId="24C5270C" w14:textId="3A77AFC8" w:rsidR="00DB5656" w:rsidRDefault="00DB5656" w:rsidP="00DB5656">
      <w:pPr>
        <w:pStyle w:val="Standard"/>
        <w:rPr>
          <w:sz w:val="28"/>
          <w:szCs w:val="28"/>
          <w:lang w:val="ru-RU"/>
        </w:rPr>
      </w:pPr>
    </w:p>
    <w:p w14:paraId="1C9F5CE2" w14:textId="102429C6" w:rsidR="00DB5656" w:rsidRDefault="00DB5656" w:rsidP="00DB5656">
      <w:pPr>
        <w:pStyle w:val="Standard"/>
        <w:jc w:val="center"/>
        <w:rPr>
          <w:sz w:val="28"/>
          <w:szCs w:val="28"/>
          <w:lang w:val="ru-RU"/>
        </w:rPr>
      </w:pPr>
      <w:r w:rsidRPr="00DB5656">
        <w:rPr>
          <w:sz w:val="28"/>
          <w:szCs w:val="28"/>
          <w:lang w:val="ru-RU"/>
        </w:rPr>
        <w:drawing>
          <wp:inline distT="0" distB="0" distL="0" distR="0" wp14:anchorId="129EF070" wp14:editId="0335F0ED">
            <wp:extent cx="5036820" cy="4619980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49269" cy="463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37F7" w14:textId="476861E1" w:rsidR="00DB5656" w:rsidRDefault="00DB5656" w:rsidP="00DB5656">
      <w:pPr>
        <w:pStyle w:val="Standard"/>
        <w:jc w:val="center"/>
        <w:rPr>
          <w:sz w:val="28"/>
          <w:szCs w:val="28"/>
        </w:rPr>
      </w:pPr>
      <w:r w:rsidRPr="00DB5656">
        <w:rPr>
          <w:sz w:val="28"/>
          <w:szCs w:val="28"/>
        </w:rPr>
        <w:lastRenderedPageBreak/>
        <w:drawing>
          <wp:inline distT="0" distB="0" distL="0" distR="0" wp14:anchorId="7FB2C03C" wp14:editId="3B8DEAF7">
            <wp:extent cx="4713235" cy="236982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19565" cy="237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CDE9" w14:textId="54261D74" w:rsidR="00DB5656" w:rsidRDefault="00DB5656" w:rsidP="00DB5656">
      <w:pPr>
        <w:pStyle w:val="Standard"/>
        <w:jc w:val="center"/>
        <w:rPr>
          <w:sz w:val="28"/>
          <w:szCs w:val="28"/>
        </w:rPr>
      </w:pPr>
    </w:p>
    <w:p w14:paraId="5544D025" w14:textId="2A000A15" w:rsidR="00DB5656" w:rsidRPr="00DB5656" w:rsidRDefault="008A3844" w:rsidP="00DB5656">
      <w:pPr>
        <w:pStyle w:val="Standard"/>
        <w:jc w:val="center"/>
        <w:rPr>
          <w:sz w:val="28"/>
          <w:szCs w:val="28"/>
        </w:rPr>
      </w:pPr>
      <w:r w:rsidRPr="008A3844">
        <w:rPr>
          <w:sz w:val="28"/>
          <w:szCs w:val="28"/>
        </w:rPr>
        <w:drawing>
          <wp:inline distT="0" distB="0" distL="0" distR="0" wp14:anchorId="5E8F92A1" wp14:editId="2B4FE45F">
            <wp:extent cx="3581400" cy="539260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82639" cy="539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656" w:rsidRPr="00DB5656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9C1D23" w14:textId="77777777" w:rsidR="007F3AC3" w:rsidRDefault="007F3AC3">
      <w:r>
        <w:separator/>
      </w:r>
    </w:p>
  </w:endnote>
  <w:endnote w:type="continuationSeparator" w:id="0">
    <w:p w14:paraId="641EC5D9" w14:textId="77777777" w:rsidR="007F3AC3" w:rsidRDefault="007F3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09F21" w14:textId="77777777" w:rsidR="007F3AC3" w:rsidRDefault="007F3AC3">
      <w:r>
        <w:rPr>
          <w:color w:val="000000"/>
        </w:rPr>
        <w:separator/>
      </w:r>
    </w:p>
  </w:footnote>
  <w:footnote w:type="continuationSeparator" w:id="0">
    <w:p w14:paraId="3B4A404B" w14:textId="77777777" w:rsidR="007F3AC3" w:rsidRDefault="007F3A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24770"/>
    <w:multiLevelType w:val="multilevel"/>
    <w:tmpl w:val="8BFE2B8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2E7BB2"/>
    <w:rsid w:val="002E7BB2"/>
    <w:rsid w:val="004B28CB"/>
    <w:rsid w:val="0052083B"/>
    <w:rsid w:val="006170D9"/>
    <w:rsid w:val="006A245D"/>
    <w:rsid w:val="007F3AC3"/>
    <w:rsid w:val="008A3844"/>
    <w:rsid w:val="0093690C"/>
    <w:rsid w:val="00A86733"/>
    <w:rsid w:val="00CB41A3"/>
    <w:rsid w:val="00D13CF7"/>
    <w:rsid w:val="00DB5656"/>
    <w:rsid w:val="00F54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52257"/>
  <w15:docId w15:val="{B2717A33-5CCF-464B-867D-3FB55896E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Noto Sans Devanagari"/>
        <w:kern w:val="3"/>
        <w:sz w:val="24"/>
        <w:szCs w:val="24"/>
        <w:lang w:val="en-U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Darya</dc:creator>
  <cp:lastModifiedBy>Дарья Макаревич</cp:lastModifiedBy>
  <cp:revision>2</cp:revision>
  <dcterms:created xsi:type="dcterms:W3CDTF">2024-02-29T20:08:00Z</dcterms:created>
  <dcterms:modified xsi:type="dcterms:W3CDTF">2024-02-29T20:08:00Z</dcterms:modified>
</cp:coreProperties>
</file>